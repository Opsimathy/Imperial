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13476" w14:textId="2567B3EA" w:rsidR="00ED4016" w:rsidRDefault="00B43D0A" w:rsidP="00B43D0A">
      <w:pPr>
        <w:pStyle w:val="Title"/>
        <w:jc w:val="center"/>
      </w:pPr>
      <w:bookmarkStart w:id="0" w:name="_Hlk94538979"/>
      <w:r>
        <w:t xml:space="preserve">How to </w:t>
      </w:r>
      <w:r w:rsidR="00177B7D" w:rsidRPr="00177B7D">
        <w:t xml:space="preserve">Zip </w:t>
      </w:r>
      <w:r w:rsidR="00177B7D">
        <w:t>Project Files to Submit to Turnitin</w:t>
      </w:r>
    </w:p>
    <w:bookmarkEnd w:id="0"/>
    <w:p w14:paraId="3BCAFAEF" w14:textId="0AEB9ECC" w:rsidR="004368CE" w:rsidRDefault="00B43D0A" w:rsidP="00692325">
      <w:pPr>
        <w:pStyle w:val="Heading1"/>
      </w:pPr>
      <w:r>
        <w:t>Introduction</w:t>
      </w:r>
    </w:p>
    <w:p w14:paraId="30B369CD" w14:textId="606F00DD" w:rsidR="008E6230" w:rsidRDefault="00B43D0A" w:rsidP="00B43D0A">
      <w:bookmarkStart w:id="1" w:name="_Toc40944237"/>
      <w:r w:rsidRPr="00B43D0A">
        <w:t>Zipped (compressed) files take up less storage space and can be transferred to other computers more quickly than uncompressed files. In Windows</w:t>
      </w:r>
      <w:r w:rsidR="008E6230">
        <w:t xml:space="preserve"> and Mac</w:t>
      </w:r>
      <w:r w:rsidRPr="00B43D0A">
        <w:t xml:space="preserve">, you work with zipped files and folders in the same way that you work with uncompressed files and folders. Combine several files into a single zipped folder to </w:t>
      </w:r>
      <w:proofErr w:type="gramStart"/>
      <w:r w:rsidRPr="00B43D0A">
        <w:t>more easily share a group of files</w:t>
      </w:r>
      <w:proofErr w:type="gramEnd"/>
      <w:r w:rsidRPr="00B43D0A">
        <w:t>.</w:t>
      </w:r>
      <w:r w:rsidR="008E6230">
        <w:t xml:space="preserve"> </w:t>
      </w:r>
    </w:p>
    <w:p w14:paraId="1D810324" w14:textId="62DB6FBE" w:rsidR="008E6230" w:rsidRDefault="008E6230" w:rsidP="00B43D0A">
      <w:r>
        <w:t xml:space="preserve">The present document shall present the steps needed to be taken </w:t>
      </w:r>
      <w:proofErr w:type="gramStart"/>
      <w:r>
        <w:t>in order to</w:t>
      </w:r>
      <w:proofErr w:type="gramEnd"/>
      <w:r>
        <w:t xml:space="preserve"> zip your </w:t>
      </w:r>
      <w:r w:rsidR="00177B7D">
        <w:t>project files</w:t>
      </w:r>
      <w:r>
        <w:t xml:space="preserve"> for submission. The guidance will be split in two parts namely Microsoft instructions and Mac instructions.</w:t>
      </w:r>
    </w:p>
    <w:bookmarkEnd w:id="1"/>
    <w:p w14:paraId="06511A09" w14:textId="77777777" w:rsidR="00BE0355" w:rsidRDefault="00BE0355" w:rsidP="008E6230">
      <w:pPr>
        <w:pStyle w:val="Heading2"/>
      </w:pPr>
    </w:p>
    <w:p w14:paraId="09E62194" w14:textId="060B9B4A" w:rsidR="003723C4" w:rsidRDefault="008E6230" w:rsidP="008E6230">
      <w:pPr>
        <w:pStyle w:val="Heading2"/>
      </w:pPr>
      <w:r>
        <w:t>Mac instructions</w:t>
      </w:r>
    </w:p>
    <w:p w14:paraId="66C62280" w14:textId="54DB0DDB" w:rsidR="008E6230" w:rsidRDefault="008E6230" w:rsidP="008E6230">
      <w:r>
        <w:t>On your Mac, do the following:</w:t>
      </w:r>
    </w:p>
    <w:p w14:paraId="5A268927" w14:textId="3977B666" w:rsidR="008E6230" w:rsidRDefault="008E6230" w:rsidP="008E6230">
      <w:pPr>
        <w:pStyle w:val="ListParagraph"/>
        <w:numPr>
          <w:ilvl w:val="0"/>
          <w:numId w:val="45"/>
        </w:numPr>
      </w:pPr>
      <w:r>
        <w:t>Compress a file or folder: Control-click it, then choose Compress from the shortcut menu.</w:t>
      </w:r>
    </w:p>
    <w:p w14:paraId="3435B227" w14:textId="409D2DA3" w:rsidR="00F87EC5" w:rsidRDefault="008E6230" w:rsidP="008E6230">
      <w:r>
        <w:t>If you compress a single item, the compressed file has the name of the original item with the .zip extension. If you compress multiple items at once, the compressed file is called Archive.zip.</w:t>
      </w:r>
    </w:p>
    <w:p w14:paraId="5D14E3F6" w14:textId="70608EED" w:rsidR="008E6230" w:rsidRDefault="008E6230" w:rsidP="008E6230">
      <w:pPr>
        <w:rPr>
          <w:rStyle w:val="SubtleEmphasis"/>
          <w:i w:val="0"/>
          <w:iCs w:val="0"/>
        </w:rPr>
      </w:pPr>
    </w:p>
    <w:p w14:paraId="43581B20" w14:textId="1C54D9C2" w:rsidR="00BE0355" w:rsidRDefault="00BE0355" w:rsidP="00BE0355">
      <w:pPr>
        <w:pStyle w:val="Heading2"/>
        <w:rPr>
          <w:rStyle w:val="SubtleEmphasis"/>
          <w:i w:val="0"/>
          <w:iCs w:val="0"/>
          <w:color w:val="2F5496" w:themeColor="accent1" w:themeShade="BF"/>
        </w:rPr>
      </w:pPr>
      <w:r w:rsidRPr="00BE0355">
        <w:rPr>
          <w:rStyle w:val="SubtleEmphasis"/>
          <w:i w:val="0"/>
          <w:iCs w:val="0"/>
          <w:color w:val="2F5496" w:themeColor="accent1" w:themeShade="BF"/>
        </w:rPr>
        <w:t>Windows instructions</w:t>
      </w:r>
    </w:p>
    <w:p w14:paraId="0B4CE73E" w14:textId="53E9AF0D" w:rsidR="00BE0355" w:rsidRDefault="00BE0355" w:rsidP="00BE0355">
      <w:proofErr w:type="gramStart"/>
      <w:r>
        <w:t>In order to</w:t>
      </w:r>
      <w:proofErr w:type="gramEnd"/>
      <w:r>
        <w:t xml:space="preserve"> zip (compress) a file or folder:</w:t>
      </w:r>
    </w:p>
    <w:p w14:paraId="204FDE36" w14:textId="77777777" w:rsidR="00BE0355" w:rsidRDefault="00BE0355" w:rsidP="00BE0355">
      <w:pPr>
        <w:pStyle w:val="ListParagraph"/>
        <w:numPr>
          <w:ilvl w:val="0"/>
          <w:numId w:val="45"/>
        </w:numPr>
      </w:pPr>
      <w:r>
        <w:t>Locate the file or folder that you want to zip.</w:t>
      </w:r>
    </w:p>
    <w:p w14:paraId="02FBED9F" w14:textId="3A4D7832" w:rsidR="00BE0355" w:rsidRDefault="00BE0355" w:rsidP="00BE0355">
      <w:pPr>
        <w:pStyle w:val="ListParagraph"/>
        <w:numPr>
          <w:ilvl w:val="0"/>
          <w:numId w:val="45"/>
        </w:numPr>
      </w:pPr>
      <w:r>
        <w:t xml:space="preserve">Right-click the file or folder, select (or point to) </w:t>
      </w:r>
      <w:r w:rsidRPr="00BE0355">
        <w:rPr>
          <w:b/>
          <w:bCs/>
        </w:rPr>
        <w:t>Send to</w:t>
      </w:r>
      <w:r>
        <w:t xml:space="preserve">, and then select </w:t>
      </w:r>
      <w:r w:rsidRPr="00BE0355">
        <w:rPr>
          <w:b/>
          <w:bCs/>
        </w:rPr>
        <w:t>Compressed (zipped)</w:t>
      </w:r>
      <w:r>
        <w:t xml:space="preserve"> folder.</w:t>
      </w:r>
    </w:p>
    <w:p w14:paraId="7E32BA0B" w14:textId="0DD76291" w:rsidR="00BE0355" w:rsidRPr="00BE0355" w:rsidRDefault="00BE0355" w:rsidP="00BE0355">
      <w:pPr>
        <w:pStyle w:val="ListParagraph"/>
        <w:numPr>
          <w:ilvl w:val="0"/>
          <w:numId w:val="45"/>
        </w:numPr>
      </w:pPr>
      <w:r>
        <w:t xml:space="preserve">A new zipped folder with the same name is created in the same location. To rename it, press and hold (or right-click) the folder, select </w:t>
      </w:r>
      <w:r w:rsidRPr="00BE0355">
        <w:rPr>
          <w:b/>
          <w:bCs/>
        </w:rPr>
        <w:t>Rename</w:t>
      </w:r>
      <w:r>
        <w:t>, and then type the new name.</w:t>
      </w:r>
    </w:p>
    <w:sectPr w:rsidR="00BE0355" w:rsidRPr="00BE03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BBC8D" w14:textId="77777777" w:rsidR="00146448" w:rsidRDefault="00146448" w:rsidP="0087605E">
      <w:pPr>
        <w:spacing w:after="0" w:line="240" w:lineRule="auto"/>
      </w:pPr>
      <w:r>
        <w:separator/>
      </w:r>
    </w:p>
  </w:endnote>
  <w:endnote w:type="continuationSeparator" w:id="0">
    <w:p w14:paraId="5EC0B4A9" w14:textId="77777777" w:rsidR="00146448" w:rsidRDefault="00146448" w:rsidP="0087605E">
      <w:pPr>
        <w:spacing w:after="0" w:line="240" w:lineRule="auto"/>
      </w:pPr>
      <w:r>
        <w:continuationSeparator/>
      </w:r>
    </w:p>
  </w:endnote>
  <w:endnote w:type="continuationNotice" w:id="1">
    <w:p w14:paraId="6CDA81C6" w14:textId="77777777" w:rsidR="005D6CF4" w:rsidRDefault="005D6C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3C3E8" w14:textId="77777777" w:rsidR="00177B7D" w:rsidRDefault="00177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6822E" w14:textId="1A68B409" w:rsidR="0087605E" w:rsidRPr="00423C6E" w:rsidRDefault="00177B7D">
    <w:pPr>
      <w:pStyle w:val="Footer"/>
    </w:pPr>
    <w:r w:rsidRPr="00177B7D">
      <w:t>Zip</w:t>
    </w:r>
    <w:r>
      <w:t>ping</w:t>
    </w:r>
    <w:r w:rsidRPr="00177B7D">
      <w:t xml:space="preserve"> Project Files</w:t>
    </w:r>
    <w:r w:rsidR="00423C6E">
      <w:tab/>
      <w:t xml:space="preserve">Page </w:t>
    </w:r>
    <w:r w:rsidR="00423C6E">
      <w:rPr>
        <w:b/>
        <w:bCs/>
      </w:rPr>
      <w:fldChar w:fldCharType="begin"/>
    </w:r>
    <w:r w:rsidR="00423C6E">
      <w:rPr>
        <w:b/>
        <w:bCs/>
      </w:rPr>
      <w:instrText xml:space="preserve"> PAGE  \* Arabic  \* MERGEFORMAT </w:instrText>
    </w:r>
    <w:r w:rsidR="00423C6E">
      <w:rPr>
        <w:b/>
        <w:bCs/>
      </w:rPr>
      <w:fldChar w:fldCharType="separate"/>
    </w:r>
    <w:r w:rsidR="00423C6E">
      <w:rPr>
        <w:b/>
        <w:bCs/>
        <w:noProof/>
      </w:rPr>
      <w:t>1</w:t>
    </w:r>
    <w:r w:rsidR="00423C6E">
      <w:rPr>
        <w:b/>
        <w:bCs/>
      </w:rPr>
      <w:fldChar w:fldCharType="end"/>
    </w:r>
    <w:r w:rsidR="00423C6E">
      <w:t xml:space="preserve"> of </w:t>
    </w:r>
    <w:r w:rsidR="00423C6E">
      <w:rPr>
        <w:b/>
        <w:bCs/>
      </w:rPr>
      <w:fldChar w:fldCharType="begin"/>
    </w:r>
    <w:r w:rsidR="00423C6E">
      <w:rPr>
        <w:b/>
        <w:bCs/>
      </w:rPr>
      <w:instrText xml:space="preserve"> NUMPAGES  \* Arabic  \* MERGEFORMAT </w:instrText>
    </w:r>
    <w:r w:rsidR="00423C6E">
      <w:rPr>
        <w:b/>
        <w:bCs/>
      </w:rPr>
      <w:fldChar w:fldCharType="separate"/>
    </w:r>
    <w:r w:rsidR="00423C6E">
      <w:rPr>
        <w:b/>
        <w:bCs/>
        <w:noProof/>
      </w:rPr>
      <w:t>2</w:t>
    </w:r>
    <w:r w:rsidR="00423C6E">
      <w:rPr>
        <w:b/>
        <w:bCs/>
      </w:rPr>
      <w:fldChar w:fldCharType="end"/>
    </w:r>
    <w:r w:rsidR="00423C6E">
      <w:rPr>
        <w:b/>
        <w:bCs/>
      </w:rPr>
      <w:tab/>
    </w:r>
    <w:r w:rsidR="00423C6E" w:rsidRPr="00423C6E">
      <w:t>Created</w:t>
    </w:r>
    <w:r w:rsidR="00423C6E">
      <w:rPr>
        <w:b/>
        <w:bCs/>
      </w:rPr>
      <w:t xml:space="preserve">: </w:t>
    </w:r>
    <w:r w:rsidR="00423C6E">
      <w:fldChar w:fldCharType="begin"/>
    </w:r>
    <w:r w:rsidR="00423C6E">
      <w:instrText xml:space="preserve"> CREATEDATE  \@ "d MMMM yyyy"  \* MERGEFORMAT </w:instrText>
    </w:r>
    <w:r w:rsidR="00423C6E">
      <w:fldChar w:fldCharType="separate"/>
    </w:r>
    <w:r w:rsidR="00B43D0A">
      <w:rPr>
        <w:noProof/>
      </w:rPr>
      <w:t>7 December 2021</w:t>
    </w:r>
    <w:r w:rsidR="00423C6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E2AAF" w14:textId="77777777" w:rsidR="00177B7D" w:rsidRDefault="00177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53009" w14:textId="77777777" w:rsidR="00146448" w:rsidRDefault="00146448" w:rsidP="0087605E">
      <w:pPr>
        <w:spacing w:after="0" w:line="240" w:lineRule="auto"/>
      </w:pPr>
      <w:r>
        <w:separator/>
      </w:r>
    </w:p>
  </w:footnote>
  <w:footnote w:type="continuationSeparator" w:id="0">
    <w:p w14:paraId="436F4428" w14:textId="77777777" w:rsidR="00146448" w:rsidRDefault="00146448" w:rsidP="0087605E">
      <w:pPr>
        <w:spacing w:after="0" w:line="240" w:lineRule="auto"/>
      </w:pPr>
      <w:r>
        <w:continuationSeparator/>
      </w:r>
    </w:p>
  </w:footnote>
  <w:footnote w:type="continuationNotice" w:id="1">
    <w:p w14:paraId="7736A786" w14:textId="77777777" w:rsidR="005D6CF4" w:rsidRDefault="005D6C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14B5D" w14:textId="77777777" w:rsidR="00177B7D" w:rsidRDefault="00177B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38B64" w14:textId="77777777" w:rsidR="00177B7D" w:rsidRDefault="00177B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16E0C" w14:textId="77777777" w:rsidR="00177B7D" w:rsidRDefault="00177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7996"/>
    <w:multiLevelType w:val="hybridMultilevel"/>
    <w:tmpl w:val="509E5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C3EC3"/>
    <w:multiLevelType w:val="hybridMultilevel"/>
    <w:tmpl w:val="50C055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7BBE"/>
    <w:multiLevelType w:val="hybridMultilevel"/>
    <w:tmpl w:val="1CA0AB12"/>
    <w:lvl w:ilvl="0" w:tplc="C31EF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F72AD"/>
    <w:multiLevelType w:val="hybridMultilevel"/>
    <w:tmpl w:val="6096D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055E0"/>
    <w:multiLevelType w:val="hybridMultilevel"/>
    <w:tmpl w:val="517A1B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C5398"/>
    <w:multiLevelType w:val="hybridMultilevel"/>
    <w:tmpl w:val="6D12DC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E50D7"/>
    <w:multiLevelType w:val="hybridMultilevel"/>
    <w:tmpl w:val="3220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91408"/>
    <w:multiLevelType w:val="hybridMultilevel"/>
    <w:tmpl w:val="BEC2A5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82E62"/>
    <w:multiLevelType w:val="hybridMultilevel"/>
    <w:tmpl w:val="E17A89E8"/>
    <w:lvl w:ilvl="0" w:tplc="06F434AA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9D7016A"/>
    <w:multiLevelType w:val="hybridMultilevel"/>
    <w:tmpl w:val="90A483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35387"/>
    <w:multiLevelType w:val="hybridMultilevel"/>
    <w:tmpl w:val="0BFC2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15DE"/>
    <w:multiLevelType w:val="hybridMultilevel"/>
    <w:tmpl w:val="BEC2A5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D7842"/>
    <w:multiLevelType w:val="hybridMultilevel"/>
    <w:tmpl w:val="C1600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F1E78"/>
    <w:multiLevelType w:val="hybridMultilevel"/>
    <w:tmpl w:val="1EAE60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830EEA"/>
    <w:multiLevelType w:val="hybridMultilevel"/>
    <w:tmpl w:val="C172C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D234F"/>
    <w:multiLevelType w:val="hybridMultilevel"/>
    <w:tmpl w:val="7292C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D3678"/>
    <w:multiLevelType w:val="hybridMultilevel"/>
    <w:tmpl w:val="D24AF2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5F37912"/>
    <w:multiLevelType w:val="hybridMultilevel"/>
    <w:tmpl w:val="0BECB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B57FD"/>
    <w:multiLevelType w:val="hybridMultilevel"/>
    <w:tmpl w:val="D7208F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23B53"/>
    <w:multiLevelType w:val="hybridMultilevel"/>
    <w:tmpl w:val="1EAE60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E226B93"/>
    <w:multiLevelType w:val="hybridMultilevel"/>
    <w:tmpl w:val="953E08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26DA0"/>
    <w:multiLevelType w:val="hybridMultilevel"/>
    <w:tmpl w:val="067E8D80"/>
    <w:lvl w:ilvl="0" w:tplc="C31EF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C1F58"/>
    <w:multiLevelType w:val="hybridMultilevel"/>
    <w:tmpl w:val="339C4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7A7B79"/>
    <w:multiLevelType w:val="hybridMultilevel"/>
    <w:tmpl w:val="F768E7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D0826"/>
    <w:multiLevelType w:val="hybridMultilevel"/>
    <w:tmpl w:val="611AB16E"/>
    <w:lvl w:ilvl="0" w:tplc="43F20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4686D"/>
    <w:multiLevelType w:val="hybridMultilevel"/>
    <w:tmpl w:val="B75236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172163"/>
    <w:multiLevelType w:val="hybridMultilevel"/>
    <w:tmpl w:val="611AB16E"/>
    <w:lvl w:ilvl="0" w:tplc="43F20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87E63"/>
    <w:multiLevelType w:val="hybridMultilevel"/>
    <w:tmpl w:val="787236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30133"/>
    <w:multiLevelType w:val="hybridMultilevel"/>
    <w:tmpl w:val="6F32428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1F0C6A"/>
    <w:multiLevelType w:val="hybridMultilevel"/>
    <w:tmpl w:val="CB422B9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F43A6"/>
    <w:multiLevelType w:val="hybridMultilevel"/>
    <w:tmpl w:val="509E5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22278"/>
    <w:multiLevelType w:val="hybridMultilevel"/>
    <w:tmpl w:val="791EF5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1A5DEE"/>
    <w:multiLevelType w:val="hybridMultilevel"/>
    <w:tmpl w:val="8564B7A6"/>
    <w:lvl w:ilvl="0" w:tplc="C31EF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E31AC1"/>
    <w:multiLevelType w:val="hybridMultilevel"/>
    <w:tmpl w:val="2020E5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F7AF5"/>
    <w:multiLevelType w:val="hybridMultilevel"/>
    <w:tmpl w:val="787236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72316"/>
    <w:multiLevelType w:val="hybridMultilevel"/>
    <w:tmpl w:val="39328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00688D"/>
    <w:multiLevelType w:val="hybridMultilevel"/>
    <w:tmpl w:val="6096D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1649F"/>
    <w:multiLevelType w:val="hybridMultilevel"/>
    <w:tmpl w:val="5DA285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433B50"/>
    <w:multiLevelType w:val="hybridMultilevel"/>
    <w:tmpl w:val="BEC2A5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483D21"/>
    <w:multiLevelType w:val="hybridMultilevel"/>
    <w:tmpl w:val="A484E9C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B20730F"/>
    <w:multiLevelType w:val="hybridMultilevel"/>
    <w:tmpl w:val="39328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E4FE1"/>
    <w:multiLevelType w:val="hybridMultilevel"/>
    <w:tmpl w:val="9210E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E6C41"/>
    <w:multiLevelType w:val="hybridMultilevel"/>
    <w:tmpl w:val="067E8D80"/>
    <w:lvl w:ilvl="0" w:tplc="C31EF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44351F"/>
    <w:multiLevelType w:val="hybridMultilevel"/>
    <w:tmpl w:val="76E23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01BCF"/>
    <w:multiLevelType w:val="hybridMultilevel"/>
    <w:tmpl w:val="23329E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29"/>
  </w:num>
  <w:num w:numId="5">
    <w:abstractNumId w:val="31"/>
  </w:num>
  <w:num w:numId="6">
    <w:abstractNumId w:val="20"/>
  </w:num>
  <w:num w:numId="7">
    <w:abstractNumId w:val="12"/>
  </w:num>
  <w:num w:numId="8">
    <w:abstractNumId w:val="6"/>
  </w:num>
  <w:num w:numId="9">
    <w:abstractNumId w:val="26"/>
  </w:num>
  <w:num w:numId="10">
    <w:abstractNumId w:val="42"/>
  </w:num>
  <w:num w:numId="11">
    <w:abstractNumId w:val="21"/>
  </w:num>
  <w:num w:numId="12">
    <w:abstractNumId w:val="32"/>
  </w:num>
  <w:num w:numId="13">
    <w:abstractNumId w:val="2"/>
  </w:num>
  <w:num w:numId="14">
    <w:abstractNumId w:val="16"/>
  </w:num>
  <w:num w:numId="15">
    <w:abstractNumId w:val="44"/>
  </w:num>
  <w:num w:numId="16">
    <w:abstractNumId w:val="28"/>
  </w:num>
  <w:num w:numId="17">
    <w:abstractNumId w:val="33"/>
  </w:num>
  <w:num w:numId="18">
    <w:abstractNumId w:val="24"/>
  </w:num>
  <w:num w:numId="19">
    <w:abstractNumId w:val="14"/>
  </w:num>
  <w:num w:numId="20">
    <w:abstractNumId w:val="39"/>
  </w:num>
  <w:num w:numId="21">
    <w:abstractNumId w:val="19"/>
  </w:num>
  <w:num w:numId="22">
    <w:abstractNumId w:val="13"/>
  </w:num>
  <w:num w:numId="23">
    <w:abstractNumId w:val="9"/>
  </w:num>
  <w:num w:numId="24">
    <w:abstractNumId w:val="34"/>
  </w:num>
  <w:num w:numId="25">
    <w:abstractNumId w:val="40"/>
  </w:num>
  <w:num w:numId="26">
    <w:abstractNumId w:val="35"/>
  </w:num>
  <w:num w:numId="27">
    <w:abstractNumId w:val="27"/>
  </w:num>
  <w:num w:numId="28">
    <w:abstractNumId w:val="43"/>
  </w:num>
  <w:num w:numId="29">
    <w:abstractNumId w:val="22"/>
  </w:num>
  <w:num w:numId="30">
    <w:abstractNumId w:val="0"/>
  </w:num>
  <w:num w:numId="31">
    <w:abstractNumId w:val="30"/>
  </w:num>
  <w:num w:numId="32">
    <w:abstractNumId w:val="10"/>
  </w:num>
  <w:num w:numId="33">
    <w:abstractNumId w:val="36"/>
  </w:num>
  <w:num w:numId="34">
    <w:abstractNumId w:val="3"/>
  </w:num>
  <w:num w:numId="35">
    <w:abstractNumId w:val="37"/>
  </w:num>
  <w:num w:numId="36">
    <w:abstractNumId w:val="7"/>
  </w:num>
  <w:num w:numId="37">
    <w:abstractNumId w:val="11"/>
  </w:num>
  <w:num w:numId="38">
    <w:abstractNumId w:val="38"/>
  </w:num>
  <w:num w:numId="39">
    <w:abstractNumId w:val="25"/>
  </w:num>
  <w:num w:numId="40">
    <w:abstractNumId w:val="4"/>
  </w:num>
  <w:num w:numId="41">
    <w:abstractNumId w:val="23"/>
  </w:num>
  <w:num w:numId="42">
    <w:abstractNumId w:val="8"/>
  </w:num>
  <w:num w:numId="43">
    <w:abstractNumId w:val="18"/>
  </w:num>
  <w:num w:numId="44">
    <w:abstractNumId w:val="5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0A"/>
    <w:rsid w:val="00002FBF"/>
    <w:rsid w:val="000443CA"/>
    <w:rsid w:val="0004573D"/>
    <w:rsid w:val="00066465"/>
    <w:rsid w:val="00080F2A"/>
    <w:rsid w:val="00082F90"/>
    <w:rsid w:val="00085B3F"/>
    <w:rsid w:val="00093386"/>
    <w:rsid w:val="000D624B"/>
    <w:rsid w:val="000E0D19"/>
    <w:rsid w:val="000E1213"/>
    <w:rsid w:val="000F11A3"/>
    <w:rsid w:val="00117349"/>
    <w:rsid w:val="001179E7"/>
    <w:rsid w:val="0012442E"/>
    <w:rsid w:val="00146448"/>
    <w:rsid w:val="001474AB"/>
    <w:rsid w:val="00177B7D"/>
    <w:rsid w:val="001A3728"/>
    <w:rsid w:val="001C29BC"/>
    <w:rsid w:val="001F65E5"/>
    <w:rsid w:val="00240CB9"/>
    <w:rsid w:val="0025154D"/>
    <w:rsid w:val="00256A76"/>
    <w:rsid w:val="002620CC"/>
    <w:rsid w:val="00272A50"/>
    <w:rsid w:val="002E3956"/>
    <w:rsid w:val="002F16F5"/>
    <w:rsid w:val="00301089"/>
    <w:rsid w:val="00315ACC"/>
    <w:rsid w:val="00315BB9"/>
    <w:rsid w:val="003723C4"/>
    <w:rsid w:val="00373FE3"/>
    <w:rsid w:val="00382A89"/>
    <w:rsid w:val="003D2F2C"/>
    <w:rsid w:val="003E7C56"/>
    <w:rsid w:val="003F429A"/>
    <w:rsid w:val="00404FBA"/>
    <w:rsid w:val="00423C6E"/>
    <w:rsid w:val="00433E8E"/>
    <w:rsid w:val="004368CE"/>
    <w:rsid w:val="00457FF0"/>
    <w:rsid w:val="004607C8"/>
    <w:rsid w:val="00460F56"/>
    <w:rsid w:val="00461C02"/>
    <w:rsid w:val="004827F1"/>
    <w:rsid w:val="004B30D3"/>
    <w:rsid w:val="00510833"/>
    <w:rsid w:val="0051611B"/>
    <w:rsid w:val="00551E70"/>
    <w:rsid w:val="00566C6B"/>
    <w:rsid w:val="00570F39"/>
    <w:rsid w:val="005859D8"/>
    <w:rsid w:val="005909DB"/>
    <w:rsid w:val="00591142"/>
    <w:rsid w:val="005B34B1"/>
    <w:rsid w:val="005D6CF4"/>
    <w:rsid w:val="005F05C5"/>
    <w:rsid w:val="00606EDB"/>
    <w:rsid w:val="00611DC8"/>
    <w:rsid w:val="006342C6"/>
    <w:rsid w:val="006805C6"/>
    <w:rsid w:val="00692325"/>
    <w:rsid w:val="006925C2"/>
    <w:rsid w:val="006C302F"/>
    <w:rsid w:val="006C6227"/>
    <w:rsid w:val="006C625E"/>
    <w:rsid w:val="006D1D0A"/>
    <w:rsid w:val="006D4B93"/>
    <w:rsid w:val="00707F60"/>
    <w:rsid w:val="00714C16"/>
    <w:rsid w:val="00745173"/>
    <w:rsid w:val="007A4FDD"/>
    <w:rsid w:val="007B27CD"/>
    <w:rsid w:val="007B707E"/>
    <w:rsid w:val="007C21AA"/>
    <w:rsid w:val="007C660E"/>
    <w:rsid w:val="007E032C"/>
    <w:rsid w:val="007E6ACB"/>
    <w:rsid w:val="00802125"/>
    <w:rsid w:val="008102EA"/>
    <w:rsid w:val="008225DB"/>
    <w:rsid w:val="008256D2"/>
    <w:rsid w:val="00834D82"/>
    <w:rsid w:val="00836FB1"/>
    <w:rsid w:val="008571C5"/>
    <w:rsid w:val="0086258C"/>
    <w:rsid w:val="00864111"/>
    <w:rsid w:val="0087605E"/>
    <w:rsid w:val="00886464"/>
    <w:rsid w:val="008A08F5"/>
    <w:rsid w:val="008B1D9A"/>
    <w:rsid w:val="008D03E1"/>
    <w:rsid w:val="008E6230"/>
    <w:rsid w:val="008E7E04"/>
    <w:rsid w:val="00900E54"/>
    <w:rsid w:val="0090464D"/>
    <w:rsid w:val="00930A02"/>
    <w:rsid w:val="009311F4"/>
    <w:rsid w:val="00931B09"/>
    <w:rsid w:val="009362C1"/>
    <w:rsid w:val="00953ABF"/>
    <w:rsid w:val="00961C05"/>
    <w:rsid w:val="00967E2F"/>
    <w:rsid w:val="009727C3"/>
    <w:rsid w:val="00975F2A"/>
    <w:rsid w:val="009B3620"/>
    <w:rsid w:val="009D79B1"/>
    <w:rsid w:val="009E7E6B"/>
    <w:rsid w:val="00A13AF6"/>
    <w:rsid w:val="00A45EEB"/>
    <w:rsid w:val="00A6348E"/>
    <w:rsid w:val="00A64C4F"/>
    <w:rsid w:val="00A90189"/>
    <w:rsid w:val="00AB2D08"/>
    <w:rsid w:val="00AD5251"/>
    <w:rsid w:val="00AD562A"/>
    <w:rsid w:val="00AE0DE9"/>
    <w:rsid w:val="00AF0EE4"/>
    <w:rsid w:val="00B3139C"/>
    <w:rsid w:val="00B351E1"/>
    <w:rsid w:val="00B40C0F"/>
    <w:rsid w:val="00B43D0A"/>
    <w:rsid w:val="00B71B13"/>
    <w:rsid w:val="00B73074"/>
    <w:rsid w:val="00B801B1"/>
    <w:rsid w:val="00B919C6"/>
    <w:rsid w:val="00BA3976"/>
    <w:rsid w:val="00BA497D"/>
    <w:rsid w:val="00BB358A"/>
    <w:rsid w:val="00BC47B5"/>
    <w:rsid w:val="00BE0355"/>
    <w:rsid w:val="00BE6A54"/>
    <w:rsid w:val="00C13852"/>
    <w:rsid w:val="00C161AC"/>
    <w:rsid w:val="00C31BE2"/>
    <w:rsid w:val="00C615E5"/>
    <w:rsid w:val="00C64B0A"/>
    <w:rsid w:val="00C76144"/>
    <w:rsid w:val="00C845AA"/>
    <w:rsid w:val="00C927CD"/>
    <w:rsid w:val="00C93E8F"/>
    <w:rsid w:val="00CB0249"/>
    <w:rsid w:val="00CB2200"/>
    <w:rsid w:val="00CF2C57"/>
    <w:rsid w:val="00CF499F"/>
    <w:rsid w:val="00CF7E1E"/>
    <w:rsid w:val="00D00713"/>
    <w:rsid w:val="00D133CE"/>
    <w:rsid w:val="00D15F2F"/>
    <w:rsid w:val="00D560F1"/>
    <w:rsid w:val="00D968C0"/>
    <w:rsid w:val="00DA0729"/>
    <w:rsid w:val="00DD5F9A"/>
    <w:rsid w:val="00DE1B00"/>
    <w:rsid w:val="00E63C77"/>
    <w:rsid w:val="00E770F0"/>
    <w:rsid w:val="00E866EF"/>
    <w:rsid w:val="00EB46DD"/>
    <w:rsid w:val="00EF4EEE"/>
    <w:rsid w:val="00F02AFC"/>
    <w:rsid w:val="00F0477D"/>
    <w:rsid w:val="00F158C0"/>
    <w:rsid w:val="00F175C0"/>
    <w:rsid w:val="00F504E0"/>
    <w:rsid w:val="00F60B60"/>
    <w:rsid w:val="00F772CA"/>
    <w:rsid w:val="00F82E9B"/>
    <w:rsid w:val="00F87EC5"/>
    <w:rsid w:val="00FA79C9"/>
    <w:rsid w:val="00FB7701"/>
    <w:rsid w:val="00FC64DB"/>
    <w:rsid w:val="00FD4519"/>
    <w:rsid w:val="00FD62AE"/>
    <w:rsid w:val="00FF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24829"/>
  <w15:chartTrackingRefBased/>
  <w15:docId w15:val="{5003E36C-184E-4FB1-8DB4-43EB3863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227"/>
  </w:style>
  <w:style w:type="paragraph" w:styleId="Heading1">
    <w:name w:val="heading 1"/>
    <w:basedOn w:val="Normal"/>
    <w:next w:val="Normal"/>
    <w:link w:val="Heading1Char"/>
    <w:uiPriority w:val="9"/>
    <w:qFormat/>
    <w:rsid w:val="00975F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F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4F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FB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7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5E"/>
  </w:style>
  <w:style w:type="paragraph" w:styleId="Footer">
    <w:name w:val="footer"/>
    <w:basedOn w:val="Normal"/>
    <w:link w:val="FooterChar"/>
    <w:uiPriority w:val="99"/>
    <w:unhideWhenUsed/>
    <w:rsid w:val="0087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5E"/>
  </w:style>
  <w:style w:type="paragraph" w:styleId="Title">
    <w:name w:val="Title"/>
    <w:basedOn w:val="Normal"/>
    <w:next w:val="Normal"/>
    <w:link w:val="TitleChar"/>
    <w:uiPriority w:val="10"/>
    <w:qFormat/>
    <w:rsid w:val="00975F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2A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7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5F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50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4E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5F2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909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09D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975F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E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rsid w:val="009B362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9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ECECE"/>
            <w:right w:val="none" w:sz="0" w:space="0" w:color="auto"/>
          </w:divBdr>
          <w:divsChild>
            <w:div w:id="71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es\Imperial%20College%20London\Remote%20Teaching%20&amp;%20Assessment%20Guidance%20-%20FoNS-O365-custom-templates\FoNS-house-style-for-documentation-sharepoi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143683EA04E4EB43605344F73AC72" ma:contentTypeVersion="0" ma:contentTypeDescription="Create a new document." ma:contentTypeScope="" ma:versionID="55de40972c259e1def0391e3317595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1C7F5F-E4F9-478E-A825-1E7828375B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B3C38E-D973-46D7-96FF-9E9CE3964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5910F4-FAF0-480C-BE8C-36CCFFF8C8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9ADA35-1F8C-4C44-BB49-2476AEF057EF}">
  <ds:schemaRefs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FoNS-house-style-for-documentation-sharepoint.dotx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</dc:creator>
  <cp:keywords/>
  <dc:description/>
  <cp:lastModifiedBy>Dunbar, James L</cp:lastModifiedBy>
  <cp:revision>2</cp:revision>
  <dcterms:created xsi:type="dcterms:W3CDTF">2022-01-31T16:29:00Z</dcterms:created>
  <dcterms:modified xsi:type="dcterms:W3CDTF">2022-01-31T16:29:00Z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0x010100423143683EA04E4EB43605344F73AC72</vt:lpwstr>
  </property>
</Properties>
</file>